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15832" w14:textId="39881118" w:rsidR="008A1926" w:rsidRPr="00214E61" w:rsidRDefault="008A1926" w:rsidP="00214E61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214E61">
        <w:rPr>
          <w:rFonts w:ascii="Times New Roman" w:hAnsi="Times New Roman" w:cs="Times New Roman"/>
          <w:sz w:val="36"/>
          <w:szCs w:val="36"/>
        </w:rPr>
        <w:t>Tugas</w:t>
      </w:r>
      <w:proofErr w:type="spellEnd"/>
      <w:r w:rsidRPr="00214E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1920AF">
        <w:rPr>
          <w:rFonts w:ascii="Times New Roman" w:hAnsi="Times New Roman" w:cs="Times New Roman"/>
          <w:sz w:val="36"/>
          <w:szCs w:val="36"/>
        </w:rPr>
        <w:t>Analisis</w:t>
      </w:r>
      <w:proofErr w:type="spellEnd"/>
      <w:r w:rsidR="001920AF">
        <w:rPr>
          <w:rFonts w:ascii="Times New Roman" w:hAnsi="Times New Roman" w:cs="Times New Roman"/>
          <w:sz w:val="36"/>
          <w:szCs w:val="36"/>
        </w:rPr>
        <w:t xml:space="preserve"> Visualisasi Data</w:t>
      </w:r>
    </w:p>
    <w:p w14:paraId="6B2155EC" w14:textId="72189F38" w:rsidR="008A1926" w:rsidRPr="00214E61" w:rsidRDefault="001920AF" w:rsidP="00214E6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Metode </w:t>
      </w:r>
      <w:proofErr w:type="spellStart"/>
      <w:r>
        <w:rPr>
          <w:rFonts w:ascii="Times New Roman" w:hAnsi="Times New Roman" w:cs="Times New Roman"/>
          <w:sz w:val="32"/>
          <w:szCs w:val="32"/>
        </w:rPr>
        <w:t>Klasifikasi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 Clustering</w:t>
      </w:r>
    </w:p>
    <w:p w14:paraId="78EA1DD1" w14:textId="77777777" w:rsidR="008A1926" w:rsidRPr="00214E61" w:rsidRDefault="00214E61" w:rsidP="00214E6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14E61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2B89F76F" wp14:editId="21F7FFD3">
            <wp:simplePos x="0" y="0"/>
            <wp:positionH relativeFrom="margin">
              <wp:posOffset>1106170</wp:posOffset>
            </wp:positionH>
            <wp:positionV relativeFrom="margin">
              <wp:posOffset>958215</wp:posOffset>
            </wp:positionV>
            <wp:extent cx="3400425" cy="34004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6C819" w14:textId="77777777" w:rsidR="008A1926" w:rsidRPr="00214E61" w:rsidRDefault="008A1926" w:rsidP="00214E6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5B73395" w14:textId="77777777" w:rsidR="008A1926" w:rsidRPr="00214E61" w:rsidRDefault="008A1926" w:rsidP="00214E6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042C66E" w14:textId="77777777" w:rsidR="008A1926" w:rsidRPr="00214E61" w:rsidRDefault="008A1926" w:rsidP="00214E6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CC321A1" w14:textId="77777777" w:rsidR="008A1926" w:rsidRPr="00214E61" w:rsidRDefault="008A1926" w:rsidP="00214E6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14EE1C1F" w14:textId="77777777" w:rsidR="008A1926" w:rsidRDefault="008A1926" w:rsidP="00214E6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DB983D7" w14:textId="77777777" w:rsidR="00214E61" w:rsidRPr="00214E61" w:rsidRDefault="00214E61" w:rsidP="00214E6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10399E3" w14:textId="77777777" w:rsidR="008A1926" w:rsidRPr="00214E61" w:rsidRDefault="008A1926" w:rsidP="00214E61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22335795" w14:textId="77777777" w:rsidR="008A1926" w:rsidRPr="00214E61" w:rsidRDefault="008A1926" w:rsidP="00214E6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14E61">
        <w:rPr>
          <w:rFonts w:ascii="Times New Roman" w:hAnsi="Times New Roman" w:cs="Times New Roman"/>
          <w:sz w:val="32"/>
          <w:szCs w:val="32"/>
        </w:rPr>
        <w:t>Oleh :</w:t>
      </w:r>
    </w:p>
    <w:p w14:paraId="26B3B8DC" w14:textId="77777777" w:rsidR="008A1926" w:rsidRPr="00214E61" w:rsidRDefault="008A1926" w:rsidP="00214E6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14E61">
        <w:rPr>
          <w:rFonts w:ascii="Times New Roman" w:hAnsi="Times New Roman" w:cs="Times New Roman"/>
          <w:sz w:val="32"/>
          <w:szCs w:val="32"/>
        </w:rPr>
        <w:t xml:space="preserve">Ferry </w:t>
      </w:r>
      <w:proofErr w:type="spellStart"/>
      <w:r w:rsidRPr="00214E61">
        <w:rPr>
          <w:rFonts w:ascii="Times New Roman" w:hAnsi="Times New Roman" w:cs="Times New Roman"/>
          <w:sz w:val="32"/>
          <w:szCs w:val="32"/>
        </w:rPr>
        <w:t>Triwantono</w:t>
      </w:r>
      <w:proofErr w:type="spellEnd"/>
      <w:r w:rsidRPr="00214E61">
        <w:rPr>
          <w:rFonts w:ascii="Times New Roman" w:hAnsi="Times New Roman" w:cs="Times New Roman"/>
          <w:sz w:val="32"/>
          <w:szCs w:val="32"/>
        </w:rPr>
        <w:t xml:space="preserve"> – 082111633094</w:t>
      </w:r>
    </w:p>
    <w:p w14:paraId="57C79F92" w14:textId="77777777" w:rsidR="008A1926" w:rsidRPr="00214E61" w:rsidRDefault="008A1926" w:rsidP="00214E61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2041811A" w14:textId="77777777" w:rsidR="008A1926" w:rsidRPr="00214E61" w:rsidRDefault="008A1926" w:rsidP="00214E61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14E61">
        <w:rPr>
          <w:rFonts w:ascii="Times New Roman" w:hAnsi="Times New Roman" w:cs="Times New Roman"/>
          <w:b/>
          <w:bCs/>
          <w:sz w:val="36"/>
          <w:szCs w:val="36"/>
        </w:rPr>
        <w:t>FAKULTAS SAINS DAN TEKNOLOGI</w:t>
      </w:r>
    </w:p>
    <w:p w14:paraId="0C028CDA" w14:textId="77777777" w:rsidR="008A1926" w:rsidRPr="00214E61" w:rsidRDefault="008A1926" w:rsidP="00214E61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14E61">
        <w:rPr>
          <w:rFonts w:ascii="Times New Roman" w:hAnsi="Times New Roman" w:cs="Times New Roman"/>
          <w:b/>
          <w:bCs/>
          <w:sz w:val="36"/>
          <w:szCs w:val="36"/>
        </w:rPr>
        <w:t>PROGRAM STUDI SISTEM INFORMASI</w:t>
      </w:r>
    </w:p>
    <w:p w14:paraId="58E248D5" w14:textId="77777777" w:rsidR="008A1926" w:rsidRPr="00214E61" w:rsidRDefault="008A1926" w:rsidP="00214E61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14E61">
        <w:rPr>
          <w:rFonts w:ascii="Times New Roman" w:hAnsi="Times New Roman" w:cs="Times New Roman"/>
          <w:b/>
          <w:bCs/>
          <w:sz w:val="36"/>
          <w:szCs w:val="36"/>
        </w:rPr>
        <w:t>UNIVERSITAS AIRLANGGA</w:t>
      </w:r>
    </w:p>
    <w:p w14:paraId="7C10F1B6" w14:textId="77777777" w:rsidR="00960180" w:rsidRDefault="008A1926" w:rsidP="00214E61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14E61">
        <w:rPr>
          <w:rFonts w:ascii="Times New Roman" w:hAnsi="Times New Roman" w:cs="Times New Roman"/>
          <w:b/>
          <w:bCs/>
          <w:sz w:val="36"/>
          <w:szCs w:val="36"/>
        </w:rPr>
        <w:t>202</w:t>
      </w:r>
      <w:r w:rsidR="00214E61">
        <w:rPr>
          <w:rFonts w:ascii="Times New Roman" w:hAnsi="Times New Roman" w:cs="Times New Roman"/>
          <w:b/>
          <w:bCs/>
          <w:sz w:val="36"/>
          <w:szCs w:val="36"/>
        </w:rPr>
        <w:t>2</w:t>
      </w:r>
    </w:p>
    <w:p w14:paraId="3115C742" w14:textId="3389FB63" w:rsidR="00214E61" w:rsidRDefault="001920AF" w:rsidP="00214E61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Metode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Klasifikasi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dan Clustering</w:t>
      </w:r>
    </w:p>
    <w:p w14:paraId="41C5DE19" w14:textId="72FD829D" w:rsidR="001920AF" w:rsidRDefault="001920AF" w:rsidP="001920A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1920AF">
        <w:rPr>
          <w:rFonts w:ascii="Times New Roman" w:hAnsi="Times New Roman" w:cs="Times New Roman"/>
          <w:sz w:val="24"/>
          <w:szCs w:val="24"/>
          <w:lang w:val="id-ID"/>
        </w:rPr>
        <w:t xml:space="preserve">Pelajari materi pada </w:t>
      </w:r>
      <w:proofErr w:type="spellStart"/>
      <w:r w:rsidRPr="001920AF">
        <w:rPr>
          <w:rFonts w:ascii="Times New Roman" w:hAnsi="Times New Roman" w:cs="Times New Roman"/>
          <w:sz w:val="24"/>
          <w:szCs w:val="24"/>
          <w:lang w:val="id-ID"/>
        </w:rPr>
        <w:t>Chapter</w:t>
      </w:r>
      <w:proofErr w:type="spellEnd"/>
      <w:r w:rsidRPr="001920AF">
        <w:rPr>
          <w:rFonts w:ascii="Times New Roman" w:hAnsi="Times New Roman" w:cs="Times New Roman"/>
          <w:sz w:val="24"/>
          <w:szCs w:val="24"/>
          <w:lang w:val="id-ID"/>
        </w:rPr>
        <w:t xml:space="preserve"> 7 tentang membuat perhitungan di </w:t>
      </w:r>
      <w:proofErr w:type="spellStart"/>
      <w:r w:rsidRPr="001920AF">
        <w:rPr>
          <w:rFonts w:ascii="Times New Roman" w:hAnsi="Times New Roman" w:cs="Times New Roman"/>
          <w:sz w:val="24"/>
          <w:szCs w:val="24"/>
          <w:lang w:val="id-ID"/>
        </w:rPr>
        <w:t>Tableau</w:t>
      </w:r>
      <w:proofErr w:type="spellEnd"/>
      <w:r w:rsidRPr="001920AF">
        <w:rPr>
          <w:rFonts w:ascii="Times New Roman" w:hAnsi="Times New Roman" w:cs="Times New Roman"/>
          <w:sz w:val="24"/>
          <w:szCs w:val="24"/>
          <w:lang w:val="id-ID"/>
        </w:rPr>
        <w:t xml:space="preserve"> dengan skrip </w:t>
      </w:r>
      <w:proofErr w:type="spellStart"/>
      <w:r w:rsidRPr="001920AF">
        <w:rPr>
          <w:rFonts w:ascii="Times New Roman" w:hAnsi="Times New Roman" w:cs="Times New Roman"/>
          <w:sz w:val="24"/>
          <w:szCs w:val="24"/>
          <w:lang w:val="id-ID"/>
        </w:rPr>
        <w:t>Python</w:t>
      </w:r>
      <w:proofErr w:type="spellEnd"/>
      <w:r w:rsidRPr="001920AF">
        <w:rPr>
          <w:rFonts w:ascii="Times New Roman" w:hAnsi="Times New Roman" w:cs="Times New Roman"/>
          <w:sz w:val="24"/>
          <w:szCs w:val="24"/>
          <w:lang w:val="id-ID"/>
        </w:rPr>
        <w:t xml:space="preserve"> untuk perhitungan </w:t>
      </w:r>
      <w:proofErr w:type="spellStart"/>
      <w:r w:rsidRPr="001920AF">
        <w:rPr>
          <w:rFonts w:ascii="Times New Roman" w:hAnsi="Times New Roman" w:cs="Times New Roman"/>
          <w:i/>
          <w:sz w:val="24"/>
          <w:szCs w:val="24"/>
          <w:lang w:val="id-ID"/>
        </w:rPr>
        <w:t>coefficient</w:t>
      </w:r>
      <w:proofErr w:type="spellEnd"/>
      <w:r w:rsidRPr="001920AF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proofErr w:type="spellStart"/>
      <w:r w:rsidRPr="001920AF">
        <w:rPr>
          <w:rFonts w:ascii="Times New Roman" w:hAnsi="Times New Roman" w:cs="Times New Roman"/>
          <w:i/>
          <w:sz w:val="24"/>
          <w:szCs w:val="24"/>
          <w:lang w:val="id-ID"/>
        </w:rPr>
        <w:t>correlation</w:t>
      </w:r>
      <w:proofErr w:type="spellEnd"/>
      <w:r w:rsidRPr="001920AF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1920AF">
        <w:rPr>
          <w:rFonts w:ascii="Times New Roman" w:hAnsi="Times New Roman" w:cs="Times New Roman"/>
          <w:sz w:val="24"/>
          <w:szCs w:val="24"/>
          <w:lang w:val="id-ID"/>
        </w:rPr>
        <w:t xml:space="preserve">antara Profit </w:t>
      </w:r>
      <w:proofErr w:type="spellStart"/>
      <w:r w:rsidRPr="001920AF">
        <w:rPr>
          <w:rFonts w:ascii="Times New Roman" w:hAnsi="Times New Roman" w:cs="Times New Roman"/>
          <w:sz w:val="24"/>
          <w:szCs w:val="24"/>
          <w:lang w:val="id-ID"/>
        </w:rPr>
        <w:t>and</w:t>
      </w:r>
      <w:proofErr w:type="spellEnd"/>
      <w:r w:rsidRPr="001920A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1920AF">
        <w:rPr>
          <w:rFonts w:ascii="Times New Roman" w:hAnsi="Times New Roman" w:cs="Times New Roman"/>
          <w:sz w:val="24"/>
          <w:szCs w:val="24"/>
          <w:lang w:val="id-ID"/>
        </w:rPr>
        <w:t>Sales</w:t>
      </w:r>
      <w:proofErr w:type="spellEnd"/>
      <w:r w:rsidRPr="001920AF">
        <w:rPr>
          <w:rFonts w:ascii="Times New Roman" w:hAnsi="Times New Roman" w:cs="Times New Roman"/>
          <w:sz w:val="24"/>
          <w:szCs w:val="24"/>
          <w:lang w:val="id-ID"/>
        </w:rPr>
        <w:t xml:space="preserve"> (Alexander </w:t>
      </w:r>
      <w:proofErr w:type="spellStart"/>
      <w:r w:rsidRPr="001920AF">
        <w:rPr>
          <w:rFonts w:ascii="Times New Roman" w:hAnsi="Times New Roman" w:cs="Times New Roman"/>
          <w:sz w:val="24"/>
          <w:szCs w:val="24"/>
          <w:lang w:val="id-ID"/>
        </w:rPr>
        <w:t>Loth</w:t>
      </w:r>
      <w:proofErr w:type="spellEnd"/>
      <w:r w:rsidRPr="001920AF">
        <w:rPr>
          <w:rFonts w:ascii="Times New Roman" w:hAnsi="Times New Roman" w:cs="Times New Roman"/>
          <w:sz w:val="24"/>
          <w:szCs w:val="24"/>
          <w:lang w:val="id-ID"/>
        </w:rPr>
        <w:t xml:space="preserve">, 2019, Visual </w:t>
      </w:r>
      <w:proofErr w:type="spellStart"/>
      <w:r w:rsidRPr="001920AF">
        <w:rPr>
          <w:rFonts w:ascii="Times New Roman" w:hAnsi="Times New Roman" w:cs="Times New Roman"/>
          <w:sz w:val="24"/>
          <w:szCs w:val="24"/>
          <w:lang w:val="id-ID"/>
        </w:rPr>
        <w:t>Analytics</w:t>
      </w:r>
      <w:proofErr w:type="spellEnd"/>
      <w:r w:rsidRPr="001920A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1920AF">
        <w:rPr>
          <w:rFonts w:ascii="Times New Roman" w:hAnsi="Times New Roman" w:cs="Times New Roman"/>
          <w:sz w:val="24"/>
          <w:szCs w:val="24"/>
          <w:lang w:val="id-ID"/>
        </w:rPr>
        <w:t>with</w:t>
      </w:r>
      <w:proofErr w:type="spellEnd"/>
      <w:r w:rsidRPr="001920A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1920AF">
        <w:rPr>
          <w:rFonts w:ascii="Times New Roman" w:hAnsi="Times New Roman" w:cs="Times New Roman"/>
          <w:sz w:val="24"/>
          <w:szCs w:val="24"/>
          <w:lang w:val="id-ID"/>
        </w:rPr>
        <w:t>Tableau</w:t>
      </w:r>
      <w:proofErr w:type="spellEnd"/>
      <w:r w:rsidRPr="001920AF">
        <w:rPr>
          <w:rFonts w:ascii="Times New Roman" w:hAnsi="Times New Roman" w:cs="Times New Roman"/>
          <w:sz w:val="24"/>
          <w:szCs w:val="24"/>
          <w:lang w:val="id-ID"/>
        </w:rPr>
        <w:t xml:space="preserve">®, John </w:t>
      </w:r>
      <w:proofErr w:type="spellStart"/>
      <w:r w:rsidRPr="001920AF">
        <w:rPr>
          <w:rFonts w:ascii="Times New Roman" w:hAnsi="Times New Roman" w:cs="Times New Roman"/>
          <w:sz w:val="24"/>
          <w:szCs w:val="24"/>
          <w:lang w:val="id-ID"/>
        </w:rPr>
        <w:t>Wiley</w:t>
      </w:r>
      <w:proofErr w:type="spellEnd"/>
      <w:r w:rsidRPr="001920AF">
        <w:rPr>
          <w:rFonts w:ascii="Times New Roman" w:hAnsi="Times New Roman" w:cs="Times New Roman"/>
          <w:sz w:val="24"/>
          <w:szCs w:val="24"/>
          <w:lang w:val="id-ID"/>
        </w:rPr>
        <w:t xml:space="preserve"> &amp; Sons).</w:t>
      </w:r>
    </w:p>
    <w:p w14:paraId="554DBFC2" w14:textId="77777777" w:rsidR="00651162" w:rsidRDefault="001920AF" w:rsidP="001920A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TabPy</w:t>
      </w:r>
      <w:proofErr w:type="spellEnd"/>
    </w:p>
    <w:p w14:paraId="6D9A3343" w14:textId="3102D90E" w:rsidR="001920AF" w:rsidRDefault="001920AF" w:rsidP="00651162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B6B0A" wp14:editId="401E1F93">
            <wp:extent cx="3847381" cy="2332728"/>
            <wp:effectExtent l="0" t="0" r="127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861" cy="234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6344" w14:textId="230E90AE" w:rsidR="001920AF" w:rsidRDefault="001920AF" w:rsidP="001920AF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Integrasi Tableau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TabPy</w:t>
      </w:r>
      <w:proofErr w:type="spellEnd"/>
    </w:p>
    <w:p w14:paraId="5C9C2D16" w14:textId="77777777" w:rsidR="00651162" w:rsidRDefault="00651162" w:rsidP="001920A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tab menu ‘Help’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</w:p>
    <w:p w14:paraId="7037F16B" w14:textId="1CC8C0E1" w:rsidR="001920AF" w:rsidRDefault="00651162" w:rsidP="0065116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5C0B23" wp14:editId="4123FDB4">
            <wp:extent cx="2475865" cy="72453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820C" w14:textId="10197811" w:rsidR="00651162" w:rsidRDefault="00651162" w:rsidP="001920A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‘Settings and Performce’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‘Manage External Service Connection’</w:t>
      </w:r>
    </w:p>
    <w:p w14:paraId="6E436D52" w14:textId="60F6468F" w:rsidR="00651162" w:rsidRDefault="00651162" w:rsidP="0065116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A8BEC6" wp14:editId="548756C7">
            <wp:extent cx="4080294" cy="190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981" cy="1913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F556" w14:textId="6809CA74" w:rsidR="00651162" w:rsidRDefault="00651162" w:rsidP="0065116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TabPy</w:t>
      </w:r>
      <w:proofErr w:type="spellEnd"/>
    </w:p>
    <w:p w14:paraId="1328C7B1" w14:textId="50F529F6" w:rsidR="00651162" w:rsidRDefault="00651162" w:rsidP="0065116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10583C" wp14:editId="5FC79234">
            <wp:extent cx="2950234" cy="3566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815" cy="357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4078" w14:textId="6BD4683F" w:rsidR="00651162" w:rsidRDefault="00651162" w:rsidP="0065116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 </w:t>
      </w:r>
      <w:proofErr w:type="spellStart"/>
      <w:r>
        <w:rPr>
          <w:rFonts w:ascii="Times New Roman" w:hAnsi="Times New Roman" w:cs="Times New Roman"/>
          <w:sz w:val="24"/>
          <w:szCs w:val="24"/>
        </w:rPr>
        <w:t>tabpy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D46BE7" w14:textId="680BEDFC" w:rsidR="00651162" w:rsidRDefault="00651162" w:rsidP="0065116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9163B" wp14:editId="19A3E893">
            <wp:extent cx="5607050" cy="14662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06FC" w14:textId="1EB91F31" w:rsidR="00651162" w:rsidRDefault="00651162" w:rsidP="0065116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asukkan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</w:p>
    <w:p w14:paraId="56A29273" w14:textId="247B90A9" w:rsidR="00651162" w:rsidRDefault="00651162" w:rsidP="0065116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A64836" wp14:editId="2FECF6B3">
            <wp:extent cx="3001992" cy="3167243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489" cy="317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20FB" w14:textId="0DB88386" w:rsidR="00651162" w:rsidRDefault="00651162" w:rsidP="0065116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dialog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‘test connection’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101609A3" w14:textId="635211D5" w:rsidR="00651162" w:rsidRDefault="00651162" w:rsidP="0065116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E6C41C" wp14:editId="6B9FF636">
            <wp:extent cx="4399472" cy="1231653"/>
            <wp:effectExtent l="0" t="0" r="127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472" cy="123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3E08" w14:textId="6055C76A" w:rsidR="00651162" w:rsidRDefault="00651162" w:rsidP="0065116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Visualisasi Data Profit and Sales</w:t>
      </w:r>
    </w:p>
    <w:p w14:paraId="34ACBF86" w14:textId="774F13F5" w:rsidR="00651162" w:rsidRDefault="00651162" w:rsidP="0065116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superstore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BD8A34" wp14:editId="554B1A43">
            <wp:extent cx="4675517" cy="241635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03" b="4468"/>
                    <a:stretch/>
                  </pic:blipFill>
                  <pic:spPr bwMode="auto">
                    <a:xfrm>
                      <a:off x="0" y="0"/>
                      <a:ext cx="4685489" cy="242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E72E4" w14:textId="73A67A31" w:rsidR="00651162" w:rsidRDefault="00651162" w:rsidP="0065116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Buka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Calculated Field di menu Analysis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B858E" wp14:editId="10F8A517">
            <wp:extent cx="3148641" cy="43142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098" cy="4329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FDA58" w14:textId="00C2BF5D" w:rsidR="00651162" w:rsidRDefault="00651162" w:rsidP="0065116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Ambil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</w:t>
      </w:r>
    </w:p>
    <w:p w14:paraId="4876AECC" w14:textId="00B6DDCF" w:rsidR="00651162" w:rsidRDefault="00651162" w:rsidP="0065116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FE659" wp14:editId="363E9341">
            <wp:extent cx="2380890" cy="2298902"/>
            <wp:effectExtent l="0" t="0" r="63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833" cy="2305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0268025A" wp14:editId="02DECA03">
            <wp:extent cx="2256856" cy="2234242"/>
            <wp:effectExtent l="0" t="0" r="0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012" cy="225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4335" w14:textId="77777777" w:rsidR="00651162" w:rsidRDefault="00651162" w:rsidP="0065116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D535BAB" w14:textId="77777777" w:rsidR="00651162" w:rsidRDefault="00651162" w:rsidP="0065116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53EF7C1C" w14:textId="2F1B7767" w:rsidR="00651162" w:rsidRDefault="00651162" w:rsidP="0065116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Filter</w:t>
      </w:r>
    </w:p>
    <w:p w14:paraId="3F110E5E" w14:textId="0C60FF79" w:rsidR="00651162" w:rsidRDefault="00651162" w:rsidP="00651162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3577D6" wp14:editId="24D5B99D">
            <wp:extent cx="5244018" cy="2751826"/>
            <wp:effectExtent l="0" t="0" r="0" b="0"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42"/>
                    <a:stretch/>
                  </pic:blipFill>
                  <pic:spPr bwMode="auto">
                    <a:xfrm>
                      <a:off x="0" y="0"/>
                      <a:ext cx="5247101" cy="2753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E6DA7" w14:textId="487BCAA1" w:rsidR="00C725B3" w:rsidRDefault="00C725B3" w:rsidP="00C725B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 ID dan Correlation Coefficient pada marks</w:t>
      </w:r>
    </w:p>
    <w:p w14:paraId="76B302CC" w14:textId="59E39B98" w:rsidR="00C725B3" w:rsidRDefault="00C725B3" w:rsidP="00C725B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0BD502A5" wp14:editId="2490DC1A">
            <wp:extent cx="3597215" cy="3712472"/>
            <wp:effectExtent l="0" t="0" r="3810" b="2540"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207" cy="37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8E41" w14:textId="1A7E1B13" w:rsidR="00C725B3" w:rsidRDefault="00C725B3" w:rsidP="00C725B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Trend-lines di menu Analysis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4CEE52" wp14:editId="2A25E930">
            <wp:extent cx="3467819" cy="371690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478" cy="3721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DEB012" w14:textId="38FA2889" w:rsidR="00C725B3" w:rsidRDefault="00C725B3" w:rsidP="00C725B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2F37105D" w14:textId="5B397676" w:rsidR="00C725B3" w:rsidRPr="00651162" w:rsidRDefault="00C725B3" w:rsidP="00C725B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46826BE0" wp14:editId="43328DD1">
            <wp:extent cx="3968151" cy="318331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991" cy="318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EAF4" w14:textId="77777777" w:rsidR="00C725B3" w:rsidRPr="001920AF" w:rsidRDefault="00C725B3" w:rsidP="00C725B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C725B3" w:rsidRPr="001920AF" w:rsidSect="00214E61">
      <w:pgSz w:w="12240" w:h="15840"/>
      <w:pgMar w:top="1701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24070"/>
    <w:multiLevelType w:val="hybridMultilevel"/>
    <w:tmpl w:val="AE22F1C4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94B4A8F"/>
    <w:multiLevelType w:val="hybridMultilevel"/>
    <w:tmpl w:val="F800A55E"/>
    <w:lvl w:ilvl="0" w:tplc="4E5CB64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6326C4"/>
    <w:multiLevelType w:val="hybridMultilevel"/>
    <w:tmpl w:val="AE22F1C4"/>
    <w:lvl w:ilvl="0" w:tplc="3C74A50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68C6EF9"/>
    <w:multiLevelType w:val="hybridMultilevel"/>
    <w:tmpl w:val="726064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60723">
    <w:abstractNumId w:val="3"/>
  </w:num>
  <w:num w:numId="2" w16cid:durableId="1756631271">
    <w:abstractNumId w:val="1"/>
  </w:num>
  <w:num w:numId="3" w16cid:durableId="2074035154">
    <w:abstractNumId w:val="2"/>
  </w:num>
  <w:num w:numId="4" w16cid:durableId="1449936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0AF"/>
    <w:rsid w:val="001920AF"/>
    <w:rsid w:val="00214E61"/>
    <w:rsid w:val="00651162"/>
    <w:rsid w:val="008A1926"/>
    <w:rsid w:val="00960180"/>
    <w:rsid w:val="00C7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D00A5"/>
  <w15:chartTrackingRefBased/>
  <w15:docId w15:val="{CCA5863A-5EE5-428D-B049-9830EA2F7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25B3"/>
    <w:pPr>
      <w:widowControl w:val="0"/>
      <w:autoSpaceDE w:val="0"/>
      <w:autoSpaceDN w:val="0"/>
      <w:spacing w:before="77" w:after="0" w:line="240" w:lineRule="auto"/>
      <w:ind w:left="102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0A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725B3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C725B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C725B3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3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oolyeah\Mata%20Kuliah\Template%20Tuga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 Tugas.dotx</Template>
  <TotalTime>26</TotalTime>
  <Pages>7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 Triwan</dc:creator>
  <cp:keywords/>
  <dc:description/>
  <cp:lastModifiedBy>Ferr Triwan</cp:lastModifiedBy>
  <cp:revision>1</cp:revision>
  <dcterms:created xsi:type="dcterms:W3CDTF">2023-11-04T17:30:00Z</dcterms:created>
  <dcterms:modified xsi:type="dcterms:W3CDTF">2023-11-04T17:57:00Z</dcterms:modified>
</cp:coreProperties>
</file>